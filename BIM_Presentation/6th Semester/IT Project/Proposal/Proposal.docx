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1CFE" w14:textId="77777777" w:rsidR="00AB3076" w:rsidRDefault="00AB3076">
      <w:pPr>
        <w:sectPr w:rsidR="00AB3076" w:rsidSect="00C6019C">
          <w:footerReference w:type="default" r:id="rId7"/>
          <w:pgSz w:w="11906" w:h="16838" w:code="9"/>
          <w:pgMar w:top="1440" w:right="1440" w:bottom="1440" w:left="2160" w:header="720" w:footer="720" w:gutter="0"/>
          <w:cols w:space="720"/>
          <w:docGrid w:linePitch="360"/>
        </w:sectPr>
      </w:pPr>
    </w:p>
    <w:p w14:paraId="5E3A2D0D" w14:textId="6C34AC6B" w:rsidR="00E4760A" w:rsidRDefault="00AB3076" w:rsidP="00CA4EAE">
      <w:pPr>
        <w:pStyle w:val="Heading1"/>
        <w:jc w:val="center"/>
      </w:pPr>
      <w:r>
        <w:lastRenderedPageBreak/>
        <w:t>1. Introduction</w:t>
      </w:r>
    </w:p>
    <w:p w14:paraId="0785F75A" w14:textId="11E9E70C" w:rsidR="00CA4EAE" w:rsidRPr="00CA4EAE" w:rsidRDefault="00CA4EAE" w:rsidP="003D0AC5">
      <w:pPr>
        <w:pStyle w:val="Heading2"/>
      </w:pPr>
      <w:r>
        <w:t>1.1 Introduction</w:t>
      </w:r>
    </w:p>
    <w:p w14:paraId="4DACF9DF" w14:textId="77777777" w:rsidR="00995B08" w:rsidRPr="00995B08" w:rsidRDefault="00995B08" w:rsidP="00995B08">
      <w:r w:rsidRPr="00995B08">
        <w:t xml:space="preserve">Government offices in Nepal provide a wide range of essential public services, including citizenship registration, passport-related services, driving license processing, recommendation letters, and other administrative services. As the demand for these services continues to increase, </w:t>
      </w:r>
      <w:proofErr w:type="gramStart"/>
      <w:r w:rsidRPr="00995B08">
        <w:t>many</w:t>
      </w:r>
      <w:proofErr w:type="gramEnd"/>
      <w:r w:rsidRPr="00995B08">
        <w:t xml:space="preserve"> government offices face challenges in managing large numbers of service seekers efficiently. Long waiting times, overcrowded waiting areas, manual token distribution, and limited visibility of queue progress often result in inconvenience for citizens and increased workload for government staff.</w:t>
      </w:r>
    </w:p>
    <w:p w14:paraId="7FFAC0D1" w14:textId="77777777" w:rsidR="00995B08" w:rsidRPr="00995B08" w:rsidRDefault="00995B08" w:rsidP="00995B08">
      <w:r w:rsidRPr="00995B08">
        <w:t>Recent advancements in digital technologies have created opportunities to modernize public service delivery through smart queue management solutions. A digital queue management system enables citizens to obtain queue tokens electronically, monitor their queue status in real time, and receive timely updates without having to remain in a physical queue throughout the waiting period. At the same time, it provides government staff with efficient tools to manage queues, monitor service counters, and maintain organized service delivery.</w:t>
      </w:r>
    </w:p>
    <w:p w14:paraId="51C405D7" w14:textId="77777777" w:rsidR="00995B08" w:rsidRPr="00995B08" w:rsidRDefault="00995B08" w:rsidP="00995B08">
      <w:r w:rsidRPr="00995B08">
        <w:t xml:space="preserve">This project proposes the development of a </w:t>
      </w:r>
      <w:r w:rsidRPr="00995B08">
        <w:rPr>
          <w:b/>
          <w:bCs/>
        </w:rPr>
        <w:t>Smart Queue Management System for Government Offices in Nepal</w:t>
      </w:r>
      <w:r w:rsidRPr="00995B08">
        <w:t xml:space="preserve">, implemented as a Progressive Web Application (PWA). The system </w:t>
      </w:r>
      <w:proofErr w:type="gramStart"/>
      <w:r w:rsidRPr="00995B08">
        <w:t>is designed</w:t>
      </w:r>
      <w:proofErr w:type="gramEnd"/>
      <w:r w:rsidRPr="00995B08">
        <w:t xml:space="preserve"> to support multiple government offices, multiple services, and multiple service counters within a centralized platform. Citizens will be able to generate same-day digital queue tokens either as guest users or registered users, complete their arrival through QR-based or manual check-in, and track their queue position and estimated waiting time in real time. The system also includes features such as priority queue management for exceptional cases, dynamic waiting time estimation, queue audit logging, and a staff dashboard for efficient queue administration.</w:t>
      </w:r>
    </w:p>
    <w:p w14:paraId="6820E2F1" w14:textId="77777777" w:rsidR="00995B08" w:rsidRPr="00995B08" w:rsidRDefault="00995B08" w:rsidP="00995B08">
      <w:r w:rsidRPr="00995B08">
        <w:t>The proposed system aims to improve the efficiency, transparency, and fairness of queue management in government offices while reducing unnecessary waiting and overcrowding. By replacing conventional manual queue management with a digital solution, the project seeks to enhance the overall experience of citizens and support government staff in delivering public services more effectively.</w:t>
      </w:r>
    </w:p>
    <w:p w14:paraId="2C2D7EE3" w14:textId="77777777" w:rsidR="00995B08" w:rsidRPr="00995B08" w:rsidRDefault="00995B08" w:rsidP="00995B08"/>
    <w:p w14:paraId="323DED05" w14:textId="0CBAA8FE" w:rsidR="00AB3076" w:rsidRPr="00AB3076" w:rsidRDefault="00995B08" w:rsidP="00AB3076">
      <w:r>
        <w:br w:type="page"/>
      </w:r>
    </w:p>
    <w:p w14:paraId="39F869F9" w14:textId="00AC5916" w:rsidR="00AB3076" w:rsidRDefault="00CA4EAE" w:rsidP="003D0AC5">
      <w:pPr>
        <w:pStyle w:val="Heading2"/>
      </w:pPr>
      <w:r>
        <w:lastRenderedPageBreak/>
        <w:t>1.2 Problem Statement</w:t>
      </w:r>
    </w:p>
    <w:p w14:paraId="3648F2A0" w14:textId="77777777" w:rsidR="00995B08" w:rsidRPr="00995B08" w:rsidRDefault="00995B08" w:rsidP="00995B08">
      <w:proofErr w:type="gramStart"/>
      <w:r w:rsidRPr="00995B08">
        <w:t>Many</w:t>
      </w:r>
      <w:proofErr w:type="gramEnd"/>
      <w:r w:rsidRPr="00995B08">
        <w:t xml:space="preserve"> government offices in Nepal continue to rely on conventional methods of queue management, where citizens </w:t>
      </w:r>
      <w:proofErr w:type="gramStart"/>
      <w:r w:rsidRPr="00995B08">
        <w:t>are required</w:t>
      </w:r>
      <w:proofErr w:type="gramEnd"/>
      <w:r w:rsidRPr="00995B08">
        <w:t xml:space="preserve"> to wait in long physical queues to access public services. In </w:t>
      </w:r>
      <w:proofErr w:type="gramStart"/>
      <w:r w:rsidRPr="00995B08">
        <w:t>many</w:t>
      </w:r>
      <w:proofErr w:type="gramEnd"/>
      <w:r w:rsidRPr="00995B08">
        <w:t xml:space="preserve"> cases, queue handling </w:t>
      </w:r>
      <w:proofErr w:type="gramStart"/>
      <w:r w:rsidRPr="00995B08">
        <w:t>is performed</w:t>
      </w:r>
      <w:proofErr w:type="gramEnd"/>
      <w:r w:rsidRPr="00995B08">
        <w:t xml:space="preserve"> manually or through basic token systems that provide limited information about service progress. As a result, citizens often experience uncertainty regarding their waiting time and </w:t>
      </w:r>
      <w:proofErr w:type="gramStart"/>
      <w:r w:rsidRPr="00995B08">
        <w:t>are required</w:t>
      </w:r>
      <w:proofErr w:type="gramEnd"/>
      <w:r w:rsidRPr="00995B08">
        <w:t xml:space="preserve"> to remain at the service location until their turn arrives. This not only leads to overcrowded waiting areas but also creates an inconvenient and time-consuming experience for service seekers.</w:t>
      </w:r>
    </w:p>
    <w:p w14:paraId="2790B4D3" w14:textId="4200E825" w:rsidR="00995B08" w:rsidRPr="00995B08" w:rsidRDefault="00995B08" w:rsidP="00995B08">
      <w:r w:rsidRPr="00995B08">
        <w:t xml:space="preserve">The absence of a transparent and efficient queue management mechanism also makes it difficult for government staff to monitor queue operations effectively, particularly when multiple services and service counters are involved. Citizens have limited visibility </w:t>
      </w:r>
      <w:r w:rsidR="00A3583F" w:rsidRPr="00995B08">
        <w:t>in</w:t>
      </w:r>
      <w:r w:rsidRPr="00995B08">
        <w:t xml:space="preserve"> the current queue status, while staff must manage queues manually under varying service conditions, increasing the possibility of operational inefficiencies and inconsistent queue handling.</w:t>
      </w:r>
    </w:p>
    <w:p w14:paraId="7575CE2D" w14:textId="77777777" w:rsidR="00995B08" w:rsidRPr="00995B08" w:rsidRDefault="00995B08" w:rsidP="00995B08">
      <w:r w:rsidRPr="00995B08">
        <w:t>Therefore, there is a need for a digital queue management system that provides transparent queue tracking, efficient queue administration, and real-time information for both citizens and government staff. Such a system can improve the overall efficiency of service delivery while enhancing the experience of citizens seeking government services in Nepal.</w:t>
      </w:r>
    </w:p>
    <w:p w14:paraId="2DE90C3F" w14:textId="5A124DE5" w:rsidR="00995B08" w:rsidRDefault="00CA4EAE" w:rsidP="003D0AC5">
      <w:pPr>
        <w:pStyle w:val="Heading2"/>
      </w:pPr>
      <w:r>
        <w:t>1.3 Objectives</w:t>
      </w:r>
    </w:p>
    <w:p w14:paraId="35EFB596" w14:textId="77777777" w:rsidR="00995B08" w:rsidRPr="00995B08" w:rsidRDefault="00995B08" w:rsidP="00995B08">
      <w:pPr>
        <w:pStyle w:val="ListParagraph"/>
        <w:numPr>
          <w:ilvl w:val="0"/>
          <w:numId w:val="4"/>
        </w:numPr>
      </w:pPr>
      <w:r w:rsidRPr="00995B08">
        <w:t>To design and develop a Smart Queue Management System for government offices in Nepal that improves the efficiency and transparency of queue management through digital queue administration and real-time queue tracking.</w:t>
      </w:r>
    </w:p>
    <w:p w14:paraId="371BD5B0" w14:textId="41E19C93" w:rsidR="00995B08" w:rsidRDefault="00995B08">
      <w:r>
        <w:br w:type="page"/>
      </w:r>
    </w:p>
    <w:p w14:paraId="32045979" w14:textId="0089610E" w:rsidR="008737C3" w:rsidRPr="008737C3" w:rsidRDefault="003D0AC5" w:rsidP="008C6F63">
      <w:pPr>
        <w:pStyle w:val="Heading1"/>
        <w:jc w:val="center"/>
        <w:rPr>
          <w:bCs/>
        </w:rPr>
      </w:pPr>
      <w:r>
        <w:lastRenderedPageBreak/>
        <w:t>2</w:t>
      </w:r>
      <w:r w:rsidR="009366DF">
        <w:t>. Development Methodology</w:t>
      </w:r>
    </w:p>
    <w:p w14:paraId="6BE93CB7" w14:textId="77777777" w:rsidR="008737C3" w:rsidRPr="008737C3" w:rsidRDefault="008737C3" w:rsidP="008737C3">
      <w:r w:rsidRPr="008737C3">
        <w:t xml:space="preserve">The development of the </w:t>
      </w:r>
      <w:r w:rsidRPr="008737C3">
        <w:rPr>
          <w:b/>
          <w:bCs/>
        </w:rPr>
        <w:t>Smart Queue Management System for Government Offices in Nepal</w:t>
      </w:r>
      <w:r w:rsidRPr="008737C3">
        <w:t xml:space="preserve"> will follow the </w:t>
      </w:r>
      <w:r w:rsidRPr="008737C3">
        <w:rPr>
          <w:b/>
          <w:bCs/>
        </w:rPr>
        <w:t>Incremental Waterfall Model</w:t>
      </w:r>
      <w:r w:rsidRPr="008737C3">
        <w:t xml:space="preserve">. This methodology </w:t>
      </w:r>
      <w:proofErr w:type="gramStart"/>
      <w:r w:rsidRPr="008737C3">
        <w:t>was selected</w:t>
      </w:r>
      <w:proofErr w:type="gramEnd"/>
      <w:r w:rsidRPr="008737C3">
        <w:t xml:space="preserve"> because it provides a structured and systematic approach to software development while allowing the system to </w:t>
      </w:r>
      <w:proofErr w:type="gramStart"/>
      <w:r w:rsidRPr="008737C3">
        <w:t>be developed</w:t>
      </w:r>
      <w:proofErr w:type="gramEnd"/>
      <w:r w:rsidRPr="008737C3">
        <w:t xml:space="preserve"> and </w:t>
      </w:r>
      <w:proofErr w:type="gramStart"/>
      <w:r w:rsidRPr="008737C3">
        <w:t>tested</w:t>
      </w:r>
      <w:proofErr w:type="gramEnd"/>
      <w:r w:rsidRPr="008737C3">
        <w:t xml:space="preserve"> in manageable increments. As the project is </w:t>
      </w:r>
      <w:proofErr w:type="gramStart"/>
      <w:r w:rsidRPr="008737C3">
        <w:t>being developed</w:t>
      </w:r>
      <w:proofErr w:type="gramEnd"/>
      <w:r w:rsidRPr="008737C3">
        <w:t xml:space="preserve"> by a single developer within a limited academic </w:t>
      </w:r>
      <w:proofErr w:type="gramStart"/>
      <w:r w:rsidRPr="008737C3">
        <w:t>timeframe</w:t>
      </w:r>
      <w:proofErr w:type="gramEnd"/>
      <w:r w:rsidRPr="008737C3">
        <w:t>, the Incremental Waterfall Model offers a practical balance between disciplined planning and gradual implementation.</w:t>
      </w:r>
    </w:p>
    <w:p w14:paraId="6DCB24D3" w14:textId="77777777" w:rsidR="008737C3" w:rsidRPr="008737C3" w:rsidRDefault="008737C3" w:rsidP="008737C3">
      <w:r w:rsidRPr="008737C3">
        <w:t xml:space="preserve">In this approach, each development phase </w:t>
      </w:r>
      <w:proofErr w:type="gramStart"/>
      <w:r w:rsidRPr="008737C3">
        <w:t>is completed</w:t>
      </w:r>
      <w:proofErr w:type="gramEnd"/>
      <w:r w:rsidRPr="008737C3">
        <w:t xml:space="preserve"> before proceeding to the next phase within an increment. The project begins with requirement analysis and system design, followed by implementation, testing, and documentation. After completing one increment, the next set of features </w:t>
      </w:r>
      <w:proofErr w:type="gramStart"/>
      <w:r w:rsidRPr="008737C3">
        <w:t>is developed</w:t>
      </w:r>
      <w:proofErr w:type="gramEnd"/>
      <w:r w:rsidRPr="008737C3">
        <w:t xml:space="preserve"> using the same sequence until the entire system </w:t>
      </w:r>
      <w:proofErr w:type="gramStart"/>
      <w:r w:rsidRPr="008737C3">
        <w:t>is completed</w:t>
      </w:r>
      <w:proofErr w:type="gramEnd"/>
      <w:r w:rsidRPr="008737C3">
        <w:t>. This approach enables continuous evaluation of completed modules while reducing the complexity of implementing the entire system at once.</w:t>
      </w:r>
    </w:p>
    <w:p w14:paraId="2550A5AB" w14:textId="77777777" w:rsidR="008737C3" w:rsidRPr="008737C3" w:rsidRDefault="008737C3" w:rsidP="008737C3">
      <w:r w:rsidRPr="008737C3">
        <w:t xml:space="preserve">The development process for this project </w:t>
      </w:r>
      <w:proofErr w:type="gramStart"/>
      <w:r w:rsidRPr="008737C3">
        <w:t>is planned</w:t>
      </w:r>
      <w:proofErr w:type="gramEnd"/>
      <w:r w:rsidRPr="008737C3">
        <w:t xml:space="preserve"> in the following increments:</w:t>
      </w:r>
    </w:p>
    <w:p w14:paraId="21F06412" w14:textId="77777777" w:rsidR="008737C3" w:rsidRPr="008737C3" w:rsidRDefault="008737C3" w:rsidP="008737C3">
      <w:pPr>
        <w:numPr>
          <w:ilvl w:val="0"/>
          <w:numId w:val="7"/>
        </w:numPr>
      </w:pPr>
      <w:r w:rsidRPr="008737C3">
        <w:rPr>
          <w:b/>
          <w:bCs/>
        </w:rPr>
        <w:t>Increment 1:</w:t>
      </w:r>
      <w:r w:rsidRPr="008737C3">
        <w:t xml:space="preserve"> Requirement identification, feasibility study, system analysis, database design, and user interface design.</w:t>
      </w:r>
    </w:p>
    <w:p w14:paraId="1E3BBCF0" w14:textId="77777777" w:rsidR="008737C3" w:rsidRPr="008737C3" w:rsidRDefault="008737C3" w:rsidP="008737C3">
      <w:pPr>
        <w:numPr>
          <w:ilvl w:val="0"/>
          <w:numId w:val="7"/>
        </w:numPr>
      </w:pPr>
      <w:r w:rsidRPr="008737C3">
        <w:rPr>
          <w:b/>
          <w:bCs/>
        </w:rPr>
        <w:t>Increment 2:</w:t>
      </w:r>
      <w:r w:rsidRPr="008737C3">
        <w:t xml:space="preserve"> Development of user authentication, government office management, service management, and service counter management modules.</w:t>
      </w:r>
    </w:p>
    <w:p w14:paraId="74CC1814" w14:textId="77777777" w:rsidR="008737C3" w:rsidRPr="008737C3" w:rsidRDefault="008737C3" w:rsidP="008737C3">
      <w:pPr>
        <w:numPr>
          <w:ilvl w:val="0"/>
          <w:numId w:val="7"/>
        </w:numPr>
      </w:pPr>
      <w:r w:rsidRPr="008737C3">
        <w:rPr>
          <w:b/>
          <w:bCs/>
        </w:rPr>
        <w:t>Increment 3:</w:t>
      </w:r>
      <w:r w:rsidRPr="008737C3">
        <w:t xml:space="preserve"> Implementation of digital token generation, QR-based and manual check-in, queue management, and staff dashboard functionalities.</w:t>
      </w:r>
    </w:p>
    <w:p w14:paraId="54C4AFC0" w14:textId="77777777" w:rsidR="008737C3" w:rsidRPr="008737C3" w:rsidRDefault="008737C3" w:rsidP="008737C3">
      <w:pPr>
        <w:numPr>
          <w:ilvl w:val="0"/>
          <w:numId w:val="7"/>
        </w:numPr>
      </w:pPr>
      <w:r w:rsidRPr="008737C3">
        <w:rPr>
          <w:b/>
          <w:bCs/>
        </w:rPr>
        <w:t>Increment 4:</w:t>
      </w:r>
      <w:r w:rsidRPr="008737C3">
        <w:t xml:space="preserve"> Development of real-time queue tracking, waiting time estimation, priority queue handling, queue audit logging, and basic reporting features.</w:t>
      </w:r>
    </w:p>
    <w:p w14:paraId="18973597" w14:textId="77777777" w:rsidR="008737C3" w:rsidRPr="008737C3" w:rsidRDefault="008737C3" w:rsidP="008737C3">
      <w:pPr>
        <w:numPr>
          <w:ilvl w:val="0"/>
          <w:numId w:val="7"/>
        </w:numPr>
      </w:pPr>
      <w:r w:rsidRPr="008737C3">
        <w:rPr>
          <w:b/>
          <w:bCs/>
        </w:rPr>
        <w:t>Increment 5:</w:t>
      </w:r>
      <w:r w:rsidRPr="008737C3">
        <w:t xml:space="preserve"> System integration, testing, debugging, deployment, and project documentation.</w:t>
      </w:r>
    </w:p>
    <w:p w14:paraId="7BEF975A" w14:textId="63C776B6" w:rsidR="00C84852" w:rsidRDefault="008737C3" w:rsidP="008737C3">
      <w:r w:rsidRPr="008737C3">
        <w:t xml:space="preserve">By adopting the Incremental Waterfall Model, the project will </w:t>
      </w:r>
      <w:proofErr w:type="gramStart"/>
      <w:r w:rsidRPr="008737C3">
        <w:t>be developed</w:t>
      </w:r>
      <w:proofErr w:type="gramEnd"/>
      <w:r w:rsidRPr="008737C3">
        <w:t xml:space="preserve"> in a controlled and organized manner, ensuring that each functional module </w:t>
      </w:r>
      <w:proofErr w:type="gramStart"/>
      <w:r w:rsidRPr="008737C3">
        <w:t>is completed</w:t>
      </w:r>
      <w:proofErr w:type="gramEnd"/>
      <w:r w:rsidRPr="008737C3">
        <w:t xml:space="preserve">, </w:t>
      </w:r>
      <w:proofErr w:type="gramStart"/>
      <w:r w:rsidRPr="008737C3">
        <w:t>tested</w:t>
      </w:r>
      <w:proofErr w:type="gramEnd"/>
      <w:r w:rsidRPr="008737C3">
        <w:t>, and integrated before progressing to subsequent increments. This approach supports the delivery of a reliable and maintainable queue management system within the project's scope and timeline.</w:t>
      </w:r>
    </w:p>
    <w:p w14:paraId="762204D9" w14:textId="77777777" w:rsidR="00C84852" w:rsidRDefault="00C84852">
      <w:r>
        <w:br w:type="page"/>
      </w:r>
    </w:p>
    <w:p w14:paraId="7EBC293B" w14:textId="77777777" w:rsidR="003220CD" w:rsidRPr="003220CD" w:rsidRDefault="003220CD" w:rsidP="008C6F63">
      <w:pPr>
        <w:pStyle w:val="Heading1"/>
        <w:jc w:val="center"/>
      </w:pPr>
      <w:r w:rsidRPr="003220CD">
        <w:lastRenderedPageBreak/>
        <w:t>3. Requirement Identification and Feasibility Study</w:t>
      </w:r>
    </w:p>
    <w:p w14:paraId="1386AEED" w14:textId="77777777" w:rsidR="003220CD" w:rsidRPr="003220CD" w:rsidRDefault="003220CD" w:rsidP="008C6F63">
      <w:pPr>
        <w:pStyle w:val="Heading2"/>
      </w:pPr>
      <w:r w:rsidRPr="003220CD">
        <w:t>3.1 Requirement Identification</w:t>
      </w:r>
    </w:p>
    <w:p w14:paraId="30F1828E" w14:textId="77777777" w:rsidR="003220CD" w:rsidRPr="003220CD" w:rsidRDefault="003220CD" w:rsidP="003220CD">
      <w:r w:rsidRPr="003220CD">
        <w:t xml:space="preserve">The requirements of the proposed </w:t>
      </w:r>
      <w:r w:rsidRPr="003220CD">
        <w:rPr>
          <w:b/>
          <w:bCs/>
        </w:rPr>
        <w:t>Smart Queue Management System for Government Offices in Nepal</w:t>
      </w:r>
      <w:r w:rsidRPr="003220CD">
        <w:t xml:space="preserve"> </w:t>
      </w:r>
      <w:proofErr w:type="gramStart"/>
      <w:r w:rsidRPr="003220CD">
        <w:t>were identified</w:t>
      </w:r>
      <w:proofErr w:type="gramEnd"/>
      <w:r w:rsidRPr="003220CD">
        <w:t xml:space="preserve"> by analyzing existing queue management challenges and considering the needs of citizens and government staff. The requirements </w:t>
      </w:r>
      <w:proofErr w:type="gramStart"/>
      <w:r w:rsidRPr="003220CD">
        <w:t>are categorized</w:t>
      </w:r>
      <w:proofErr w:type="gramEnd"/>
      <w:r w:rsidRPr="003220CD">
        <w:t xml:space="preserve"> into functional and non-functional requirements.</w:t>
      </w:r>
    </w:p>
    <w:p w14:paraId="3C2A4DDD" w14:textId="4BD6BC29" w:rsidR="003220CD" w:rsidRPr="008C6F63" w:rsidRDefault="008C6F63" w:rsidP="008C6F63">
      <w:pPr>
        <w:pStyle w:val="Heading3"/>
      </w:pPr>
      <w:r w:rsidRPr="008C6F63">
        <w:t xml:space="preserve">3.1.1 </w:t>
      </w:r>
      <w:r w:rsidR="003220CD" w:rsidRPr="008C6F63">
        <w:t>Functional Requirements</w:t>
      </w:r>
    </w:p>
    <w:p w14:paraId="3DF9EDAE" w14:textId="15853B21" w:rsidR="003220CD" w:rsidRPr="00EB455B" w:rsidRDefault="003220CD" w:rsidP="00EB455B">
      <w:pPr>
        <w:pStyle w:val="ListParagraph"/>
        <w:numPr>
          <w:ilvl w:val="0"/>
          <w:numId w:val="4"/>
        </w:numPr>
        <w:rPr>
          <w:b/>
          <w:bCs/>
        </w:rPr>
      </w:pPr>
      <w:r w:rsidRPr="00EB455B">
        <w:rPr>
          <w:b/>
          <w:bCs/>
        </w:rPr>
        <w:t>User Management</w:t>
      </w:r>
    </w:p>
    <w:p w14:paraId="381FF03F" w14:textId="77777777" w:rsidR="003220CD" w:rsidRPr="003220CD" w:rsidRDefault="003220CD" w:rsidP="00EB455B">
      <w:pPr>
        <w:ind w:left="720"/>
      </w:pPr>
      <w:r w:rsidRPr="003220CD">
        <w:t>The system shall support guest citizens, registered citizens, government staff, and administrators with appropriate access permissions. Registered users can access additional features such as queue history.</w:t>
      </w:r>
    </w:p>
    <w:p w14:paraId="3C507807" w14:textId="610EBEA9" w:rsidR="003220CD" w:rsidRPr="008C6F63" w:rsidRDefault="003220CD" w:rsidP="008C6F63">
      <w:pPr>
        <w:pStyle w:val="ListParagraph"/>
        <w:numPr>
          <w:ilvl w:val="0"/>
          <w:numId w:val="4"/>
        </w:numPr>
        <w:rPr>
          <w:b/>
          <w:bCs/>
        </w:rPr>
      </w:pPr>
      <w:r w:rsidRPr="008C6F63">
        <w:rPr>
          <w:b/>
          <w:bCs/>
        </w:rPr>
        <w:t>Government Office and Service Management</w:t>
      </w:r>
    </w:p>
    <w:p w14:paraId="761987E5" w14:textId="77777777" w:rsidR="003220CD" w:rsidRPr="003220CD" w:rsidRDefault="003220CD" w:rsidP="00834DDC">
      <w:pPr>
        <w:ind w:left="720"/>
      </w:pPr>
      <w:r w:rsidRPr="003220CD">
        <w:t>The system shall support multiple government offices, services, and service counters through a centralized platform while maintaining independent queue operations for each office.</w:t>
      </w:r>
    </w:p>
    <w:p w14:paraId="4C7F56D9" w14:textId="471B829F" w:rsidR="003220CD" w:rsidRPr="008C6F63" w:rsidRDefault="003220CD" w:rsidP="008C6F63">
      <w:pPr>
        <w:pStyle w:val="ListParagraph"/>
        <w:numPr>
          <w:ilvl w:val="0"/>
          <w:numId w:val="4"/>
        </w:numPr>
        <w:rPr>
          <w:b/>
          <w:bCs/>
        </w:rPr>
      </w:pPr>
      <w:r w:rsidRPr="008C6F63">
        <w:rPr>
          <w:b/>
          <w:bCs/>
        </w:rPr>
        <w:t>Digital Token Generation</w:t>
      </w:r>
    </w:p>
    <w:p w14:paraId="4C33AA02" w14:textId="77777777" w:rsidR="003220CD" w:rsidRPr="003220CD" w:rsidRDefault="003220CD" w:rsidP="00834DDC">
      <w:pPr>
        <w:ind w:left="720"/>
      </w:pPr>
      <w:r w:rsidRPr="003220CD">
        <w:t>The system shall allow citizens to select a government office and service to generate a same-day digital queue token with a unique token number and QR code.</w:t>
      </w:r>
    </w:p>
    <w:p w14:paraId="750DED22" w14:textId="530839BF" w:rsidR="003220CD" w:rsidRPr="008C6F63" w:rsidRDefault="003220CD" w:rsidP="008C6F63">
      <w:pPr>
        <w:pStyle w:val="ListParagraph"/>
        <w:numPr>
          <w:ilvl w:val="0"/>
          <w:numId w:val="4"/>
        </w:numPr>
        <w:rPr>
          <w:b/>
          <w:bCs/>
        </w:rPr>
      </w:pPr>
      <w:r w:rsidRPr="008C6F63">
        <w:rPr>
          <w:b/>
          <w:bCs/>
        </w:rPr>
        <w:t>Queue Check-in Management</w:t>
      </w:r>
    </w:p>
    <w:p w14:paraId="324F2C76" w14:textId="77777777" w:rsidR="003220CD" w:rsidRPr="003220CD" w:rsidRDefault="003220CD" w:rsidP="00834DDC">
      <w:pPr>
        <w:ind w:left="720"/>
      </w:pPr>
      <w:r w:rsidRPr="003220CD">
        <w:t xml:space="preserve">The system </w:t>
      </w:r>
      <w:proofErr w:type="gramStart"/>
      <w:r w:rsidRPr="003220CD">
        <w:t>shall</w:t>
      </w:r>
      <w:proofErr w:type="gramEnd"/>
      <w:r w:rsidRPr="003220CD">
        <w:t xml:space="preserve"> provide QR-based and manual check-in options to confirm citizen arrival before joining the active queue.</w:t>
      </w:r>
    </w:p>
    <w:p w14:paraId="22696F21" w14:textId="77E6944B" w:rsidR="003220CD" w:rsidRPr="008C6F63" w:rsidRDefault="003220CD" w:rsidP="008C6F63">
      <w:pPr>
        <w:pStyle w:val="ListParagraph"/>
        <w:numPr>
          <w:ilvl w:val="0"/>
          <w:numId w:val="4"/>
        </w:numPr>
        <w:rPr>
          <w:b/>
          <w:bCs/>
        </w:rPr>
      </w:pPr>
      <w:r w:rsidRPr="008C6F63">
        <w:rPr>
          <w:b/>
          <w:bCs/>
        </w:rPr>
        <w:t>Queue Management and Counter Handling</w:t>
      </w:r>
    </w:p>
    <w:p w14:paraId="41D90AAC" w14:textId="77777777" w:rsidR="003220CD" w:rsidRPr="003220CD" w:rsidRDefault="003220CD" w:rsidP="00834DDC">
      <w:pPr>
        <w:ind w:left="720"/>
      </w:pPr>
      <w:r w:rsidRPr="003220CD">
        <w:t>The system shall allow staff to manage queues by calling tokens, assigning counters, skipping unavailable citizens, recalling tokens, and completing services.</w:t>
      </w:r>
    </w:p>
    <w:p w14:paraId="3E7B3F7A" w14:textId="0C1F74B3" w:rsidR="003220CD" w:rsidRPr="008C6F63" w:rsidRDefault="003220CD" w:rsidP="008C6F63">
      <w:pPr>
        <w:pStyle w:val="ListParagraph"/>
        <w:numPr>
          <w:ilvl w:val="0"/>
          <w:numId w:val="4"/>
        </w:numPr>
        <w:rPr>
          <w:b/>
          <w:bCs/>
        </w:rPr>
      </w:pPr>
      <w:r w:rsidRPr="008C6F63">
        <w:rPr>
          <w:b/>
          <w:bCs/>
        </w:rPr>
        <w:t>Real-Time Queue Tracking and Waiting Time Estimation</w:t>
      </w:r>
    </w:p>
    <w:p w14:paraId="193F00BE" w14:textId="77777777" w:rsidR="003220CD" w:rsidRPr="003220CD" w:rsidRDefault="003220CD" w:rsidP="00834DDC">
      <w:pPr>
        <w:ind w:left="720"/>
      </w:pPr>
      <w:r w:rsidRPr="003220CD">
        <w:t>The system shall provide citizens with real-time queue status, position updates, and estimated waiting time based on current queue conditions.</w:t>
      </w:r>
    </w:p>
    <w:p w14:paraId="210C2F33" w14:textId="16A7C06A" w:rsidR="003220CD" w:rsidRPr="008C6F63" w:rsidRDefault="003220CD" w:rsidP="008C6F63">
      <w:pPr>
        <w:pStyle w:val="ListParagraph"/>
        <w:numPr>
          <w:ilvl w:val="0"/>
          <w:numId w:val="4"/>
        </w:numPr>
        <w:rPr>
          <w:b/>
          <w:bCs/>
        </w:rPr>
      </w:pPr>
      <w:r w:rsidRPr="008C6F63">
        <w:rPr>
          <w:b/>
          <w:bCs/>
        </w:rPr>
        <w:t>Priority Queue Management</w:t>
      </w:r>
    </w:p>
    <w:p w14:paraId="6B7B7784" w14:textId="6841778A" w:rsidR="00C03516" w:rsidRDefault="003220CD" w:rsidP="00834DDC">
      <w:pPr>
        <w:ind w:left="720"/>
      </w:pPr>
      <w:r w:rsidRPr="003220CD">
        <w:t>The system shall support verified priority handling for cases such as senior citizens, persons with disabilities, pregnant women, and emergencies while maintaining transparency through recorded approvals.</w:t>
      </w:r>
    </w:p>
    <w:p w14:paraId="7DEF8154" w14:textId="69FC1881" w:rsidR="003220CD" w:rsidRPr="003220CD" w:rsidRDefault="00C03516" w:rsidP="00C03516">
      <w:r>
        <w:br w:type="page"/>
      </w:r>
    </w:p>
    <w:p w14:paraId="7AA4E16F" w14:textId="55AF72F2" w:rsidR="003220CD" w:rsidRPr="008C6F63" w:rsidRDefault="003220CD" w:rsidP="008C6F63">
      <w:pPr>
        <w:pStyle w:val="ListParagraph"/>
        <w:numPr>
          <w:ilvl w:val="0"/>
          <w:numId w:val="4"/>
        </w:numPr>
        <w:rPr>
          <w:b/>
          <w:bCs/>
        </w:rPr>
      </w:pPr>
      <w:r w:rsidRPr="008C6F63">
        <w:rPr>
          <w:b/>
          <w:bCs/>
        </w:rPr>
        <w:lastRenderedPageBreak/>
        <w:t>Queue Audit Logging</w:t>
      </w:r>
    </w:p>
    <w:p w14:paraId="2269617A" w14:textId="77777777" w:rsidR="003220CD" w:rsidRPr="003220CD" w:rsidRDefault="003220CD" w:rsidP="00834DDC">
      <w:pPr>
        <w:ind w:left="720"/>
      </w:pPr>
      <w:r w:rsidRPr="003220CD">
        <w:t>The system shall record important queue activities, including token generation, check-in, priority approval, queue changes, and service completion for accountability.</w:t>
      </w:r>
    </w:p>
    <w:p w14:paraId="3FCD4C6D" w14:textId="6E7FA761" w:rsidR="003220CD" w:rsidRPr="008C6F63" w:rsidRDefault="003220CD" w:rsidP="008C6F63">
      <w:pPr>
        <w:pStyle w:val="ListParagraph"/>
        <w:numPr>
          <w:ilvl w:val="0"/>
          <w:numId w:val="4"/>
        </w:numPr>
        <w:rPr>
          <w:b/>
          <w:bCs/>
        </w:rPr>
      </w:pPr>
      <w:r w:rsidRPr="008C6F63">
        <w:rPr>
          <w:b/>
          <w:bCs/>
        </w:rPr>
        <w:t>Reporting and Monitoring</w:t>
      </w:r>
    </w:p>
    <w:p w14:paraId="29292067" w14:textId="757AED7A" w:rsidR="003220CD" w:rsidRPr="003220CD" w:rsidRDefault="003220CD" w:rsidP="00834DDC">
      <w:pPr>
        <w:ind w:left="720"/>
      </w:pPr>
      <w:r w:rsidRPr="003220CD">
        <w:t>The system shall generate basic reports related to service activities, token usage, and queue performance.</w:t>
      </w:r>
    </w:p>
    <w:p w14:paraId="29CCCCB6" w14:textId="5AC0B252" w:rsidR="003220CD" w:rsidRPr="008C6F63" w:rsidRDefault="008C6F63" w:rsidP="008C6F63">
      <w:pPr>
        <w:pStyle w:val="Heading3"/>
      </w:pPr>
      <w:r w:rsidRPr="008C6F63">
        <w:t xml:space="preserve">3.1.2 </w:t>
      </w:r>
      <w:r w:rsidR="003220CD" w:rsidRPr="008C6F63">
        <w:t>Non-Functional Requirements</w:t>
      </w:r>
    </w:p>
    <w:p w14:paraId="30D62BEC" w14:textId="7D04241D" w:rsidR="003220CD" w:rsidRPr="00C03516" w:rsidRDefault="003220CD" w:rsidP="00C03516">
      <w:pPr>
        <w:pStyle w:val="ListParagraph"/>
        <w:numPr>
          <w:ilvl w:val="0"/>
          <w:numId w:val="4"/>
        </w:numPr>
        <w:rPr>
          <w:b/>
          <w:bCs/>
        </w:rPr>
      </w:pPr>
      <w:r w:rsidRPr="00C03516">
        <w:rPr>
          <w:b/>
          <w:bCs/>
        </w:rPr>
        <w:t>Usability</w:t>
      </w:r>
    </w:p>
    <w:p w14:paraId="235FD35B" w14:textId="77777777" w:rsidR="003220CD" w:rsidRPr="003220CD" w:rsidRDefault="003220CD" w:rsidP="00C03516">
      <w:pPr>
        <w:ind w:left="720"/>
      </w:pPr>
      <w:r w:rsidRPr="003220CD">
        <w:t>The system should provide a simple and user-friendly interface for citizens and staff.</w:t>
      </w:r>
    </w:p>
    <w:p w14:paraId="2E3BFCA3" w14:textId="0672D61E" w:rsidR="003220CD" w:rsidRPr="00C03516" w:rsidRDefault="003220CD" w:rsidP="00C03516">
      <w:pPr>
        <w:pStyle w:val="ListParagraph"/>
        <w:numPr>
          <w:ilvl w:val="0"/>
          <w:numId w:val="4"/>
        </w:numPr>
        <w:rPr>
          <w:b/>
          <w:bCs/>
        </w:rPr>
      </w:pPr>
      <w:r w:rsidRPr="00C03516">
        <w:rPr>
          <w:b/>
          <w:bCs/>
        </w:rPr>
        <w:t>Performance</w:t>
      </w:r>
    </w:p>
    <w:p w14:paraId="4E57C3FE" w14:textId="77777777" w:rsidR="003220CD" w:rsidRPr="003220CD" w:rsidRDefault="003220CD" w:rsidP="00C03516">
      <w:pPr>
        <w:ind w:left="720"/>
      </w:pPr>
      <w:r w:rsidRPr="003220CD">
        <w:t>The system should provide fast responses and real-time queue updates.</w:t>
      </w:r>
    </w:p>
    <w:p w14:paraId="1806CBC1" w14:textId="60450334" w:rsidR="003220CD" w:rsidRPr="00C03516" w:rsidRDefault="003220CD" w:rsidP="00C03516">
      <w:pPr>
        <w:pStyle w:val="ListParagraph"/>
        <w:numPr>
          <w:ilvl w:val="0"/>
          <w:numId w:val="4"/>
        </w:numPr>
        <w:rPr>
          <w:b/>
          <w:bCs/>
        </w:rPr>
      </w:pPr>
      <w:r w:rsidRPr="00C03516">
        <w:rPr>
          <w:b/>
          <w:bCs/>
        </w:rPr>
        <w:t>Security</w:t>
      </w:r>
    </w:p>
    <w:p w14:paraId="57C374D7" w14:textId="77777777" w:rsidR="003220CD" w:rsidRPr="003220CD" w:rsidRDefault="003220CD" w:rsidP="00C03516">
      <w:pPr>
        <w:ind w:left="720"/>
      </w:pPr>
      <w:r w:rsidRPr="003220CD">
        <w:t>The system should ensure secure authentication, authorization, and protection of user data.</w:t>
      </w:r>
    </w:p>
    <w:p w14:paraId="0066521F" w14:textId="17C71445" w:rsidR="003220CD" w:rsidRPr="00C03516" w:rsidRDefault="003220CD" w:rsidP="00C03516">
      <w:pPr>
        <w:pStyle w:val="ListParagraph"/>
        <w:numPr>
          <w:ilvl w:val="0"/>
          <w:numId w:val="4"/>
        </w:numPr>
        <w:rPr>
          <w:b/>
          <w:bCs/>
        </w:rPr>
      </w:pPr>
      <w:r w:rsidRPr="00C03516">
        <w:rPr>
          <w:b/>
          <w:bCs/>
        </w:rPr>
        <w:t>Scalability</w:t>
      </w:r>
    </w:p>
    <w:p w14:paraId="706925F5" w14:textId="77777777" w:rsidR="003220CD" w:rsidRPr="003220CD" w:rsidRDefault="003220CD" w:rsidP="00C03516">
      <w:pPr>
        <w:ind w:left="720"/>
      </w:pPr>
      <w:r w:rsidRPr="003220CD">
        <w:t>The system should support additional government offices, services, and counters in the future.</w:t>
      </w:r>
    </w:p>
    <w:p w14:paraId="0CE218C7" w14:textId="01044ECB" w:rsidR="003220CD" w:rsidRPr="00C03516" w:rsidRDefault="003220CD" w:rsidP="00C03516">
      <w:pPr>
        <w:pStyle w:val="ListParagraph"/>
        <w:numPr>
          <w:ilvl w:val="0"/>
          <w:numId w:val="4"/>
        </w:numPr>
        <w:rPr>
          <w:b/>
          <w:bCs/>
        </w:rPr>
      </w:pPr>
      <w:r w:rsidRPr="00C03516">
        <w:rPr>
          <w:b/>
          <w:bCs/>
        </w:rPr>
        <w:t>Reliability</w:t>
      </w:r>
    </w:p>
    <w:p w14:paraId="58DD3407" w14:textId="77777777" w:rsidR="003220CD" w:rsidRPr="003220CD" w:rsidRDefault="003220CD" w:rsidP="00C03516">
      <w:pPr>
        <w:ind w:left="720"/>
      </w:pPr>
      <w:r w:rsidRPr="003220CD">
        <w:t>The system should maintain accurate queue information and operate consistently during service hours.</w:t>
      </w:r>
    </w:p>
    <w:p w14:paraId="3921D10D" w14:textId="2B2E6CB0" w:rsidR="003220CD" w:rsidRPr="00C03516" w:rsidRDefault="003220CD" w:rsidP="00C03516">
      <w:pPr>
        <w:pStyle w:val="ListParagraph"/>
        <w:numPr>
          <w:ilvl w:val="0"/>
          <w:numId w:val="4"/>
        </w:numPr>
        <w:rPr>
          <w:b/>
          <w:bCs/>
        </w:rPr>
      </w:pPr>
      <w:r w:rsidRPr="00C03516">
        <w:rPr>
          <w:b/>
          <w:bCs/>
        </w:rPr>
        <w:t>Accessibility</w:t>
      </w:r>
    </w:p>
    <w:p w14:paraId="635F9E16" w14:textId="55E1B32D" w:rsidR="003220CD" w:rsidRPr="003220CD" w:rsidRDefault="003220CD" w:rsidP="00C03516">
      <w:pPr>
        <w:ind w:left="720"/>
      </w:pPr>
      <w:r w:rsidRPr="003220CD">
        <w:t>The system should be accessible through mobile and desktop devices using a Progressive Web Application (PWA).</w:t>
      </w:r>
    </w:p>
    <w:p w14:paraId="6640A18F" w14:textId="77777777" w:rsidR="003220CD" w:rsidRPr="003220CD" w:rsidRDefault="003220CD" w:rsidP="008C6F63">
      <w:pPr>
        <w:pStyle w:val="Heading2"/>
      </w:pPr>
      <w:r w:rsidRPr="003220CD">
        <w:t>3.2 Feasibility Study</w:t>
      </w:r>
    </w:p>
    <w:p w14:paraId="5882D68C" w14:textId="77777777" w:rsidR="003220CD" w:rsidRPr="00231BC8" w:rsidRDefault="003220CD" w:rsidP="00231BC8">
      <w:pPr>
        <w:pStyle w:val="ListParagraph"/>
        <w:numPr>
          <w:ilvl w:val="0"/>
          <w:numId w:val="8"/>
        </w:numPr>
        <w:rPr>
          <w:b/>
          <w:bCs/>
        </w:rPr>
      </w:pPr>
      <w:r w:rsidRPr="00231BC8">
        <w:rPr>
          <w:b/>
          <w:bCs/>
        </w:rPr>
        <w:t>Technical Feasibility</w:t>
      </w:r>
    </w:p>
    <w:p w14:paraId="2E6D8C68" w14:textId="77777777" w:rsidR="003220CD" w:rsidRPr="003220CD" w:rsidRDefault="003220CD" w:rsidP="00231BC8">
      <w:pPr>
        <w:ind w:left="720"/>
      </w:pPr>
      <w:r w:rsidRPr="003220CD">
        <w:t>The system is technically feasible as it will use modern web technologies such as React.js, Node.js, Express.js, PostgreSQL, and Socket.IO. These technologies provide the required capabilities for real-time queue management, authentication, and QR-based check-in.</w:t>
      </w:r>
    </w:p>
    <w:p w14:paraId="3BB03990" w14:textId="77777777" w:rsidR="003220CD" w:rsidRPr="00231BC8" w:rsidRDefault="003220CD" w:rsidP="00231BC8">
      <w:pPr>
        <w:pStyle w:val="ListParagraph"/>
        <w:numPr>
          <w:ilvl w:val="0"/>
          <w:numId w:val="8"/>
        </w:numPr>
        <w:rPr>
          <w:b/>
          <w:bCs/>
        </w:rPr>
      </w:pPr>
      <w:r w:rsidRPr="00231BC8">
        <w:rPr>
          <w:b/>
          <w:bCs/>
        </w:rPr>
        <w:t>Operational Feasibility</w:t>
      </w:r>
    </w:p>
    <w:p w14:paraId="729D2399" w14:textId="77777777" w:rsidR="003220CD" w:rsidRPr="003220CD" w:rsidRDefault="003220CD" w:rsidP="00231BC8">
      <w:pPr>
        <w:ind w:left="720"/>
      </w:pPr>
      <w:r w:rsidRPr="003220CD">
        <w:t>The system is operationally feasible as it improves existing queue management processes without requiring major changes to government office workflows. Both QR-based and manual check-in methods ensure accessibility for citizens.</w:t>
      </w:r>
    </w:p>
    <w:p w14:paraId="116BA011" w14:textId="77777777" w:rsidR="003220CD" w:rsidRPr="00231BC8" w:rsidRDefault="003220CD" w:rsidP="00231BC8">
      <w:pPr>
        <w:pStyle w:val="ListParagraph"/>
        <w:numPr>
          <w:ilvl w:val="0"/>
          <w:numId w:val="8"/>
        </w:numPr>
        <w:rPr>
          <w:b/>
          <w:bCs/>
        </w:rPr>
      </w:pPr>
      <w:r w:rsidRPr="00231BC8">
        <w:rPr>
          <w:b/>
          <w:bCs/>
        </w:rPr>
        <w:lastRenderedPageBreak/>
        <w:t>Economic Feasibility</w:t>
      </w:r>
    </w:p>
    <w:p w14:paraId="68E86CD6" w14:textId="77777777" w:rsidR="003220CD" w:rsidRPr="003220CD" w:rsidRDefault="003220CD" w:rsidP="00231BC8">
      <w:pPr>
        <w:ind w:left="720"/>
      </w:pPr>
      <w:r w:rsidRPr="003220CD">
        <w:t xml:space="preserve">The system is economically feasible as it will </w:t>
      </w:r>
      <w:proofErr w:type="gramStart"/>
      <w:r w:rsidRPr="003220CD">
        <w:t>be developed</w:t>
      </w:r>
      <w:proofErr w:type="gramEnd"/>
      <w:r w:rsidRPr="003220CD">
        <w:t xml:space="preserve"> using open-source technologies, requiring minimal financial investment for development and testing.</w:t>
      </w:r>
    </w:p>
    <w:p w14:paraId="37A44494" w14:textId="77777777" w:rsidR="003220CD" w:rsidRPr="00231BC8" w:rsidRDefault="003220CD" w:rsidP="00231BC8">
      <w:pPr>
        <w:pStyle w:val="ListParagraph"/>
        <w:numPr>
          <w:ilvl w:val="0"/>
          <w:numId w:val="8"/>
        </w:numPr>
        <w:rPr>
          <w:b/>
          <w:bCs/>
        </w:rPr>
      </w:pPr>
      <w:r w:rsidRPr="00231BC8">
        <w:rPr>
          <w:b/>
          <w:bCs/>
        </w:rPr>
        <w:t>Schedule Feasibility</w:t>
      </w:r>
    </w:p>
    <w:p w14:paraId="33E7BEC1" w14:textId="77777777" w:rsidR="003220CD" w:rsidRPr="003220CD" w:rsidRDefault="003220CD" w:rsidP="00231BC8">
      <w:pPr>
        <w:ind w:left="720"/>
      </w:pPr>
      <w:r w:rsidRPr="003220CD">
        <w:t xml:space="preserve">The project </w:t>
      </w:r>
      <w:proofErr w:type="gramStart"/>
      <w:r w:rsidRPr="003220CD">
        <w:t>is schedule</w:t>
      </w:r>
      <w:proofErr w:type="gramEnd"/>
      <w:r w:rsidRPr="003220CD">
        <w:t xml:space="preserve"> feasible because the Incremental Waterfall Model allows development in manageable phases, making it achievable within the available semester </w:t>
      </w:r>
      <w:proofErr w:type="gramStart"/>
      <w:r w:rsidRPr="003220CD">
        <w:t>timeframe</w:t>
      </w:r>
      <w:proofErr w:type="gramEnd"/>
      <w:r w:rsidRPr="003220CD">
        <w:t>.</w:t>
      </w:r>
    </w:p>
    <w:p w14:paraId="7CF1D00D" w14:textId="77777777" w:rsidR="008737C3" w:rsidRPr="008737C3" w:rsidRDefault="008737C3" w:rsidP="008737C3"/>
    <w:p w14:paraId="240765A5" w14:textId="77777777" w:rsidR="008737C3" w:rsidRPr="008737C3" w:rsidRDefault="008737C3" w:rsidP="008737C3"/>
    <w:p w14:paraId="6A6A9D08" w14:textId="77777777" w:rsidR="0001372C" w:rsidRPr="0001372C" w:rsidRDefault="0001372C" w:rsidP="0001372C"/>
    <w:p w14:paraId="28325482" w14:textId="77777777" w:rsidR="00AB3076" w:rsidRPr="00E4760A" w:rsidRDefault="00AB3076" w:rsidP="00AB3076"/>
    <w:sectPr w:rsidR="00AB3076" w:rsidRPr="00E4760A" w:rsidSect="00A3583F">
      <w:footerReference w:type="default" r:id="rId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EBAB" w14:textId="77777777" w:rsidR="00A87C2F" w:rsidRDefault="00A87C2F" w:rsidP="00A3583F">
      <w:pPr>
        <w:spacing w:after="0" w:line="240" w:lineRule="auto"/>
      </w:pPr>
      <w:r>
        <w:separator/>
      </w:r>
    </w:p>
  </w:endnote>
  <w:endnote w:type="continuationSeparator" w:id="0">
    <w:p w14:paraId="5AC6F478" w14:textId="77777777" w:rsidR="00A87C2F" w:rsidRDefault="00A87C2F" w:rsidP="00A35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3DEE" w14:textId="2AABF4F6" w:rsidR="00A3583F" w:rsidRDefault="00A3583F">
    <w:pPr>
      <w:pStyle w:val="Footer"/>
      <w:jc w:val="center"/>
    </w:pPr>
  </w:p>
  <w:p w14:paraId="0770CB9C" w14:textId="77777777" w:rsidR="00A3583F" w:rsidRDefault="00A35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59913"/>
      <w:docPartObj>
        <w:docPartGallery w:val="Page Numbers (Bottom of Page)"/>
        <w:docPartUnique/>
      </w:docPartObj>
    </w:sdtPr>
    <w:sdtEndPr>
      <w:rPr>
        <w:noProof/>
      </w:rPr>
    </w:sdtEndPr>
    <w:sdtContent>
      <w:p w14:paraId="35931E5D" w14:textId="77777777" w:rsidR="00A3583F" w:rsidRDefault="00A358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00B325" w14:textId="77777777" w:rsidR="00A3583F" w:rsidRDefault="00A35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32A4" w14:textId="77777777" w:rsidR="00A87C2F" w:rsidRDefault="00A87C2F" w:rsidP="00A3583F">
      <w:pPr>
        <w:spacing w:after="0" w:line="240" w:lineRule="auto"/>
      </w:pPr>
      <w:r>
        <w:separator/>
      </w:r>
    </w:p>
  </w:footnote>
  <w:footnote w:type="continuationSeparator" w:id="0">
    <w:p w14:paraId="43507CB7" w14:textId="77777777" w:rsidR="00A87C2F" w:rsidRDefault="00A87C2F" w:rsidP="00A35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9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236E12"/>
    <w:multiLevelType w:val="hybridMultilevel"/>
    <w:tmpl w:val="EFB80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192B36"/>
    <w:multiLevelType w:val="hybridMultilevel"/>
    <w:tmpl w:val="CA8E40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6B24D6"/>
    <w:multiLevelType w:val="multilevel"/>
    <w:tmpl w:val="BB5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D5146"/>
    <w:multiLevelType w:val="hybridMultilevel"/>
    <w:tmpl w:val="5190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945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5046CBD"/>
    <w:multiLevelType w:val="hybridMultilevel"/>
    <w:tmpl w:val="E228B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9B6EA3"/>
    <w:multiLevelType w:val="hybridMultilevel"/>
    <w:tmpl w:val="AF561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131470">
    <w:abstractNumId w:val="4"/>
  </w:num>
  <w:num w:numId="2" w16cid:durableId="891966655">
    <w:abstractNumId w:val="1"/>
  </w:num>
  <w:num w:numId="3" w16cid:durableId="1003122413">
    <w:abstractNumId w:val="7"/>
  </w:num>
  <w:num w:numId="4" w16cid:durableId="641691454">
    <w:abstractNumId w:val="6"/>
  </w:num>
  <w:num w:numId="5" w16cid:durableId="551385219">
    <w:abstractNumId w:val="0"/>
  </w:num>
  <w:num w:numId="6" w16cid:durableId="947156251">
    <w:abstractNumId w:val="5"/>
  </w:num>
  <w:num w:numId="7" w16cid:durableId="1146749019">
    <w:abstractNumId w:val="3"/>
  </w:num>
  <w:num w:numId="8" w16cid:durableId="1024359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4C"/>
    <w:rsid w:val="0001372C"/>
    <w:rsid w:val="00162EF0"/>
    <w:rsid w:val="001E44A9"/>
    <w:rsid w:val="00231BC8"/>
    <w:rsid w:val="002B770E"/>
    <w:rsid w:val="003220CD"/>
    <w:rsid w:val="003B50D1"/>
    <w:rsid w:val="003D0AC5"/>
    <w:rsid w:val="00547477"/>
    <w:rsid w:val="00652622"/>
    <w:rsid w:val="0067046C"/>
    <w:rsid w:val="006F6E12"/>
    <w:rsid w:val="00722494"/>
    <w:rsid w:val="007941A0"/>
    <w:rsid w:val="00834DDC"/>
    <w:rsid w:val="00835C1D"/>
    <w:rsid w:val="00836E4C"/>
    <w:rsid w:val="008737C3"/>
    <w:rsid w:val="008C6F63"/>
    <w:rsid w:val="00907DEA"/>
    <w:rsid w:val="009366DF"/>
    <w:rsid w:val="0098274F"/>
    <w:rsid w:val="00995B08"/>
    <w:rsid w:val="00A3583F"/>
    <w:rsid w:val="00A87C2F"/>
    <w:rsid w:val="00AB3076"/>
    <w:rsid w:val="00C01827"/>
    <w:rsid w:val="00C03516"/>
    <w:rsid w:val="00C6019C"/>
    <w:rsid w:val="00C84852"/>
    <w:rsid w:val="00CA4EAE"/>
    <w:rsid w:val="00D632F7"/>
    <w:rsid w:val="00DF5346"/>
    <w:rsid w:val="00E4760A"/>
    <w:rsid w:val="00E52507"/>
    <w:rsid w:val="00EB455B"/>
    <w:rsid w:val="00EC6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F784"/>
  <w15:chartTrackingRefBased/>
  <w15:docId w15:val="{F85FE518-E00C-496E-BFB6-F2F185D3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0A"/>
  </w:style>
  <w:style w:type="paragraph" w:styleId="Heading1">
    <w:name w:val="heading 1"/>
    <w:basedOn w:val="Normal"/>
    <w:next w:val="Normal"/>
    <w:link w:val="Heading1Char"/>
    <w:uiPriority w:val="9"/>
    <w:qFormat/>
    <w:rsid w:val="00E4760A"/>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4760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C6F6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63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60A"/>
    <w:rPr>
      <w:rFonts w:eastAsiaTheme="majorEastAsia" w:cstheme="majorBidi"/>
      <w:b/>
      <w:sz w:val="32"/>
      <w:szCs w:val="40"/>
    </w:rPr>
  </w:style>
  <w:style w:type="character" w:customStyle="1" w:styleId="Heading2Char">
    <w:name w:val="Heading 2 Char"/>
    <w:basedOn w:val="DefaultParagraphFont"/>
    <w:link w:val="Heading2"/>
    <w:uiPriority w:val="9"/>
    <w:rsid w:val="00E4760A"/>
    <w:rPr>
      <w:rFonts w:eastAsiaTheme="majorEastAsia" w:cstheme="majorBidi"/>
      <w:b/>
      <w:sz w:val="28"/>
      <w:szCs w:val="32"/>
    </w:rPr>
  </w:style>
  <w:style w:type="character" w:customStyle="1" w:styleId="Heading3Char">
    <w:name w:val="Heading 3 Char"/>
    <w:basedOn w:val="DefaultParagraphFont"/>
    <w:link w:val="Heading3"/>
    <w:uiPriority w:val="9"/>
    <w:rsid w:val="008C6F63"/>
    <w:rPr>
      <w:rFonts w:eastAsiaTheme="majorEastAsia" w:cstheme="majorBidi"/>
      <w:b/>
      <w:szCs w:val="28"/>
    </w:rPr>
  </w:style>
  <w:style w:type="character" w:customStyle="1" w:styleId="Heading4Char">
    <w:name w:val="Heading 4 Char"/>
    <w:basedOn w:val="DefaultParagraphFont"/>
    <w:link w:val="Heading4"/>
    <w:uiPriority w:val="9"/>
    <w:semiHidden/>
    <w:rsid w:val="00D63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F7"/>
    <w:rPr>
      <w:rFonts w:eastAsiaTheme="majorEastAsia" w:cstheme="majorBidi"/>
      <w:color w:val="272727" w:themeColor="text1" w:themeTint="D8"/>
    </w:rPr>
  </w:style>
  <w:style w:type="paragraph" w:styleId="Title">
    <w:name w:val="Title"/>
    <w:basedOn w:val="Normal"/>
    <w:next w:val="Normal"/>
    <w:link w:val="TitleChar"/>
    <w:uiPriority w:val="10"/>
    <w:qFormat/>
    <w:rsid w:val="00D6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F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F7"/>
    <w:pPr>
      <w:spacing w:before="160"/>
      <w:jc w:val="center"/>
    </w:pPr>
    <w:rPr>
      <w:i/>
      <w:iCs/>
      <w:color w:val="404040" w:themeColor="text1" w:themeTint="BF"/>
    </w:rPr>
  </w:style>
  <w:style w:type="character" w:customStyle="1" w:styleId="QuoteChar">
    <w:name w:val="Quote Char"/>
    <w:basedOn w:val="DefaultParagraphFont"/>
    <w:link w:val="Quote"/>
    <w:uiPriority w:val="29"/>
    <w:rsid w:val="00D632F7"/>
    <w:rPr>
      <w:i/>
      <w:iCs/>
      <w:color w:val="404040" w:themeColor="text1" w:themeTint="BF"/>
    </w:rPr>
  </w:style>
  <w:style w:type="paragraph" w:styleId="ListParagraph">
    <w:name w:val="List Paragraph"/>
    <w:basedOn w:val="Normal"/>
    <w:uiPriority w:val="34"/>
    <w:qFormat/>
    <w:rsid w:val="00D632F7"/>
    <w:pPr>
      <w:ind w:left="720"/>
      <w:contextualSpacing/>
    </w:pPr>
  </w:style>
  <w:style w:type="character" w:styleId="IntenseEmphasis">
    <w:name w:val="Intense Emphasis"/>
    <w:basedOn w:val="DefaultParagraphFont"/>
    <w:uiPriority w:val="21"/>
    <w:qFormat/>
    <w:rsid w:val="00D632F7"/>
    <w:rPr>
      <w:i/>
      <w:iCs/>
      <w:color w:val="0F4761" w:themeColor="accent1" w:themeShade="BF"/>
    </w:rPr>
  </w:style>
  <w:style w:type="paragraph" w:styleId="IntenseQuote">
    <w:name w:val="Intense Quote"/>
    <w:basedOn w:val="Normal"/>
    <w:next w:val="Normal"/>
    <w:link w:val="IntenseQuoteChar"/>
    <w:uiPriority w:val="30"/>
    <w:qFormat/>
    <w:rsid w:val="00D6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2F7"/>
    <w:rPr>
      <w:i/>
      <w:iCs/>
      <w:color w:val="0F4761" w:themeColor="accent1" w:themeShade="BF"/>
    </w:rPr>
  </w:style>
  <w:style w:type="character" w:styleId="IntenseReference">
    <w:name w:val="Intense Reference"/>
    <w:basedOn w:val="DefaultParagraphFont"/>
    <w:uiPriority w:val="32"/>
    <w:qFormat/>
    <w:rsid w:val="00D632F7"/>
    <w:rPr>
      <w:b/>
      <w:bCs/>
      <w:smallCaps/>
      <w:color w:val="0F4761" w:themeColor="accent1" w:themeShade="BF"/>
      <w:spacing w:val="5"/>
    </w:rPr>
  </w:style>
  <w:style w:type="paragraph" w:customStyle="1" w:styleId="Headingthree">
    <w:name w:val="Heading three"/>
    <w:basedOn w:val="Heading1"/>
    <w:link w:val="HeadingthreeChar"/>
    <w:qFormat/>
    <w:rsid w:val="00E4760A"/>
    <w:rPr>
      <w:sz w:val="24"/>
    </w:rPr>
  </w:style>
  <w:style w:type="character" w:customStyle="1" w:styleId="HeadingthreeChar">
    <w:name w:val="Heading three Char"/>
    <w:basedOn w:val="Heading1Char"/>
    <w:link w:val="Headingthree"/>
    <w:rsid w:val="00E4760A"/>
    <w:rPr>
      <w:rFonts w:eastAsiaTheme="majorEastAsia" w:cstheme="majorBidi"/>
      <w:b/>
      <w:sz w:val="32"/>
      <w:szCs w:val="40"/>
    </w:rPr>
  </w:style>
  <w:style w:type="paragraph" w:styleId="Header">
    <w:name w:val="header"/>
    <w:basedOn w:val="Normal"/>
    <w:link w:val="HeaderChar"/>
    <w:uiPriority w:val="99"/>
    <w:unhideWhenUsed/>
    <w:rsid w:val="00A35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83F"/>
  </w:style>
  <w:style w:type="paragraph" w:styleId="Footer">
    <w:name w:val="footer"/>
    <w:basedOn w:val="Normal"/>
    <w:link w:val="FooterChar"/>
    <w:uiPriority w:val="99"/>
    <w:unhideWhenUsed/>
    <w:rsid w:val="00A35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Q\OneDrive\Documents\Custom%20Office%20Templates\general%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general report</Template>
  <TotalTime>139</TotalTime>
  <Pages>7</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Sinmbf Lost</cp:lastModifiedBy>
  <cp:revision>19</cp:revision>
  <dcterms:created xsi:type="dcterms:W3CDTF">2026-08-05T16:21:00Z</dcterms:created>
  <dcterms:modified xsi:type="dcterms:W3CDTF">2026-08-06T15:06:00Z</dcterms:modified>
</cp:coreProperties>
</file>